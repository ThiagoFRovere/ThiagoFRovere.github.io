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4F1CF" w14:textId="443FAAC4" w:rsidR="00421BA2" w:rsidRDefault="00944BDC" w:rsidP="00506C88">
      <w:pPr>
        <w:spacing w:before="75" w:after="75" w:line="240" w:lineRule="auto"/>
        <w:jc w:val="center"/>
        <w:outlineLvl w:val="1"/>
        <w:rPr>
          <w:rFonts w:ascii="Arial" w:eastAsia="Times New Roman" w:hAnsi="Arial" w:cs="Arial"/>
          <w:b/>
          <w:bCs/>
          <w:kern w:val="36"/>
          <w:sz w:val="33"/>
          <w:szCs w:val="33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33"/>
          <w:szCs w:val="33"/>
          <w:lang w:eastAsia="pt-BR"/>
        </w:rPr>
        <w:t>Thiag</w:t>
      </w:r>
      <w:r w:rsidR="00421BA2" w:rsidRPr="0032789B">
        <w:rPr>
          <w:rFonts w:ascii="Arial" w:eastAsia="Times New Roman" w:hAnsi="Arial" w:cs="Arial"/>
          <w:b/>
          <w:bCs/>
          <w:kern w:val="36"/>
          <w:sz w:val="33"/>
          <w:szCs w:val="33"/>
          <w:lang w:eastAsia="pt-BR"/>
        </w:rPr>
        <w:t>o Ferreira Rovere</w:t>
      </w:r>
    </w:p>
    <w:p w14:paraId="028D600E" w14:textId="4C1C8A9A" w:rsidR="00A016D8" w:rsidRPr="0032789B" w:rsidRDefault="00A016D8" w:rsidP="00421BA2">
      <w:pPr>
        <w:spacing w:before="75" w:after="75" w:line="240" w:lineRule="auto"/>
        <w:outlineLvl w:val="1"/>
        <w:rPr>
          <w:rFonts w:ascii="Arial" w:eastAsia="Times New Roman" w:hAnsi="Arial" w:cs="Arial"/>
          <w:b/>
          <w:bCs/>
          <w:kern w:val="36"/>
          <w:sz w:val="33"/>
          <w:szCs w:val="33"/>
          <w:lang w:eastAsia="pt-BR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5230"/>
      </w:tblGrid>
      <w:tr w:rsidR="00421BA2" w:rsidRPr="00506C88" w14:paraId="76EFB6F9" w14:textId="77777777" w:rsidTr="000858F8">
        <w:trPr>
          <w:tblCellSpacing w:w="0" w:type="dxa"/>
        </w:trPr>
        <w:tc>
          <w:tcPr>
            <w:tcW w:w="2500" w:type="pct"/>
            <w:hideMark/>
          </w:tcPr>
          <w:p w14:paraId="21159439" w14:textId="24A0E922" w:rsidR="00421BA2" w:rsidRPr="000910AB" w:rsidRDefault="00421BA2" w:rsidP="000858F8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0910A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Dados Pessoais</w:t>
            </w:r>
          </w:p>
          <w:p w14:paraId="53E41E58" w14:textId="77777777" w:rsidR="00421BA2" w:rsidRPr="004B0350" w:rsidRDefault="00421BA2" w:rsidP="000858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>Nacionalidade: Brasileiro</w:t>
            </w:r>
            <w:r w:rsidR="003166FA" w:rsidRPr="004B0350">
              <w:rPr>
                <w:rFonts w:ascii="Arial" w:eastAsia="Times New Roman" w:hAnsi="Arial" w:cs="Arial"/>
                <w:color w:val="000000"/>
                <w:lang w:eastAsia="pt-BR"/>
              </w:rPr>
              <w:t>.</w:t>
            </w:r>
          </w:p>
          <w:p w14:paraId="716D0A24" w14:textId="77777777" w:rsidR="00421BA2" w:rsidRPr="004B0350" w:rsidRDefault="00421BA2" w:rsidP="000858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>Data de Nascimento: 03/05/1983</w:t>
            </w:r>
            <w:r w:rsidR="003166FA" w:rsidRPr="004B0350">
              <w:rPr>
                <w:rFonts w:ascii="Arial" w:eastAsia="Times New Roman" w:hAnsi="Arial" w:cs="Arial"/>
                <w:color w:val="000000"/>
                <w:lang w:eastAsia="pt-BR"/>
              </w:rPr>
              <w:t>.</w:t>
            </w:r>
          </w:p>
          <w:p w14:paraId="7F2B0C72" w14:textId="77777777" w:rsidR="00421BA2" w:rsidRPr="004B0350" w:rsidRDefault="00421BA2" w:rsidP="000858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>Estado Civil: Casado</w:t>
            </w:r>
            <w:r w:rsidR="003166FA" w:rsidRPr="004B0350">
              <w:rPr>
                <w:rFonts w:ascii="Arial" w:eastAsia="Times New Roman" w:hAnsi="Arial" w:cs="Arial"/>
                <w:color w:val="000000"/>
                <w:lang w:eastAsia="pt-BR"/>
              </w:rPr>
              <w:t>.</w:t>
            </w:r>
          </w:p>
          <w:p w14:paraId="31897DE8" w14:textId="382187DC" w:rsidR="005E7622" w:rsidRPr="000910AB" w:rsidRDefault="00421BA2" w:rsidP="000858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>Celular</w:t>
            </w:r>
            <w:r w:rsidR="00FB24C5" w:rsidRPr="004B0350">
              <w:rPr>
                <w:rFonts w:ascii="Arial" w:eastAsia="Times New Roman" w:hAnsi="Arial" w:cs="Arial"/>
                <w:color w:val="000000"/>
                <w:lang w:eastAsia="pt-BR"/>
              </w:rPr>
              <w:t>: (</w:t>
            </w: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>48</w:t>
            </w:r>
            <w:r w:rsidR="00FB24C5" w:rsidRPr="004B0350">
              <w:rPr>
                <w:rFonts w:ascii="Arial" w:eastAsia="Times New Roman" w:hAnsi="Arial" w:cs="Arial"/>
                <w:color w:val="000000"/>
                <w:lang w:eastAsia="pt-BR"/>
              </w:rPr>
              <w:t>)</w:t>
            </w: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="003C0618" w:rsidRPr="004B0350">
              <w:rPr>
                <w:rFonts w:ascii="Arial" w:eastAsia="Times New Roman" w:hAnsi="Arial" w:cs="Arial"/>
                <w:color w:val="000000"/>
                <w:lang w:eastAsia="pt-BR"/>
              </w:rPr>
              <w:t>98828-0261</w:t>
            </w:r>
            <w:r w:rsidR="00FB24C5" w:rsidRPr="004B0350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="00A61FDD" w:rsidRPr="004B0350">
              <w:rPr>
                <w:rFonts w:ascii="Arial" w:eastAsia="Times New Roman" w:hAnsi="Arial" w:cs="Arial"/>
                <w:color w:val="000000"/>
                <w:lang w:eastAsia="pt-BR"/>
              </w:rPr>
              <w:t>- 991358913</w:t>
            </w:r>
          </w:p>
        </w:tc>
        <w:tc>
          <w:tcPr>
            <w:tcW w:w="0" w:type="auto"/>
            <w:hideMark/>
          </w:tcPr>
          <w:p w14:paraId="33A11DDE" w14:textId="77777777" w:rsidR="00421BA2" w:rsidRPr="000910AB" w:rsidRDefault="00421BA2" w:rsidP="000858F8">
            <w:pPr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0910A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Endereço</w:t>
            </w:r>
          </w:p>
          <w:p w14:paraId="4703AED5" w14:textId="7FB4B430" w:rsidR="00421BA2" w:rsidRPr="004B0350" w:rsidRDefault="00421BA2" w:rsidP="000858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>Logradouro: S</w:t>
            </w:r>
            <w:r w:rsidR="00C34CBE">
              <w:rPr>
                <w:rFonts w:ascii="Arial" w:eastAsia="Times New Roman" w:hAnsi="Arial" w:cs="Arial"/>
                <w:color w:val="000000"/>
                <w:lang w:eastAsia="pt-BR"/>
              </w:rPr>
              <w:t>erv</w:t>
            </w:r>
            <w:r w:rsidR="00FB24C5" w:rsidRPr="004B0350">
              <w:rPr>
                <w:rFonts w:ascii="Arial" w:eastAsia="Times New Roman" w:hAnsi="Arial" w:cs="Arial"/>
                <w:color w:val="000000"/>
                <w:lang w:eastAsia="pt-BR"/>
              </w:rPr>
              <w:t>.</w:t>
            </w: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 xml:space="preserve"> Heleno Peixoto Costa</w:t>
            </w:r>
            <w:r w:rsidR="0047366C" w:rsidRPr="004B0350">
              <w:rPr>
                <w:rFonts w:ascii="Arial" w:eastAsia="Times New Roman" w:hAnsi="Arial" w:cs="Arial"/>
                <w:color w:val="000000"/>
                <w:lang w:eastAsia="pt-BR"/>
              </w:rPr>
              <w:t xml:space="preserve"> 27</w:t>
            </w:r>
            <w:r w:rsidR="003166FA" w:rsidRPr="004B0350">
              <w:rPr>
                <w:rFonts w:ascii="Arial" w:eastAsia="Times New Roman" w:hAnsi="Arial" w:cs="Arial"/>
                <w:color w:val="000000"/>
                <w:lang w:eastAsia="pt-BR"/>
              </w:rPr>
              <w:t>.</w:t>
            </w:r>
          </w:p>
          <w:p w14:paraId="73570269" w14:textId="77777777" w:rsidR="00421BA2" w:rsidRPr="004B0350" w:rsidRDefault="00421BA2" w:rsidP="000858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>Bairro: Tapera</w:t>
            </w:r>
            <w:r w:rsidR="003166FA" w:rsidRPr="004B0350">
              <w:rPr>
                <w:rFonts w:ascii="Arial" w:eastAsia="Times New Roman" w:hAnsi="Arial" w:cs="Arial"/>
                <w:color w:val="000000"/>
                <w:lang w:eastAsia="pt-BR"/>
              </w:rPr>
              <w:t>.</w:t>
            </w:r>
          </w:p>
          <w:p w14:paraId="6C045899" w14:textId="77777777" w:rsidR="00421BA2" w:rsidRPr="004B0350" w:rsidRDefault="00421BA2" w:rsidP="000858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>Cidade: Florianópolis</w:t>
            </w:r>
            <w:r w:rsidR="003166FA" w:rsidRPr="004B0350">
              <w:rPr>
                <w:rFonts w:ascii="Arial" w:eastAsia="Times New Roman" w:hAnsi="Arial" w:cs="Arial"/>
                <w:color w:val="000000"/>
                <w:lang w:eastAsia="pt-BR"/>
              </w:rPr>
              <w:t>.</w:t>
            </w:r>
          </w:p>
          <w:p w14:paraId="7DC7D97E" w14:textId="7A20D474" w:rsidR="00421BA2" w:rsidRPr="000910AB" w:rsidRDefault="005E7622" w:rsidP="004736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>E</w:t>
            </w:r>
            <w:r w:rsidR="00944BDC" w:rsidRPr="004B0350">
              <w:rPr>
                <w:rFonts w:ascii="Arial" w:eastAsia="Times New Roman" w:hAnsi="Arial" w:cs="Arial"/>
                <w:color w:val="000000"/>
                <w:lang w:eastAsia="pt-BR"/>
              </w:rPr>
              <w:t>-</w:t>
            </w:r>
            <w:r w:rsidRPr="004B0350">
              <w:rPr>
                <w:rFonts w:ascii="Arial" w:eastAsia="Times New Roman" w:hAnsi="Arial" w:cs="Arial"/>
                <w:color w:val="000000"/>
                <w:lang w:eastAsia="pt-BR"/>
              </w:rPr>
              <w:t>mai</w:t>
            </w:r>
            <w:r w:rsidR="00506C88" w:rsidRPr="004B0350">
              <w:rPr>
                <w:rFonts w:ascii="Arial" w:eastAsia="Times New Roman" w:hAnsi="Arial" w:cs="Arial"/>
                <w:color w:val="000000"/>
                <w:lang w:eastAsia="pt-BR"/>
              </w:rPr>
              <w:t>l</w:t>
            </w:r>
            <w:r w:rsidR="00A61FDD" w:rsidRPr="004B0350">
              <w:rPr>
                <w:rFonts w:ascii="Arial" w:eastAsia="Times New Roman" w:hAnsi="Arial" w:cs="Arial"/>
                <w:color w:val="000000"/>
                <w:lang w:eastAsia="pt-BR"/>
              </w:rPr>
              <w:t>: roveretf@saude.sc.gov.br</w:t>
            </w:r>
          </w:p>
        </w:tc>
      </w:tr>
    </w:tbl>
    <w:p w14:paraId="550DBF76" w14:textId="0B76FE7B" w:rsidR="00FB24C5" w:rsidRDefault="00FB24C5" w:rsidP="0047366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06C8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____________________________________________________________________________</w:t>
      </w:r>
    </w:p>
    <w:p w14:paraId="18AAA91C" w14:textId="083ADBC5" w:rsidR="0047366C" w:rsidRPr="00506C88" w:rsidRDefault="003C0618" w:rsidP="0047366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06C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Objetivos Profissionais</w:t>
      </w:r>
    </w:p>
    <w:p w14:paraId="6626683E" w14:textId="77777777" w:rsidR="0047366C" w:rsidRPr="004B0350" w:rsidRDefault="003C0618" w:rsidP="0047366C">
      <w:pPr>
        <w:spacing w:after="0"/>
        <w:outlineLvl w:val="2"/>
        <w:rPr>
          <w:rFonts w:ascii="Arial" w:eastAsia="Times New Roman" w:hAnsi="Arial" w:cs="Arial"/>
          <w:lang w:eastAsia="pt-BR"/>
        </w:rPr>
      </w:pPr>
      <w:r w:rsidRPr="004B0350">
        <w:rPr>
          <w:rFonts w:ascii="Arial" w:eastAsia="Times New Roman" w:hAnsi="Arial" w:cs="Arial"/>
          <w:lang w:eastAsia="pt-BR"/>
        </w:rPr>
        <w:t>Estou cursando o Curso Desenvolvimento web Full Stack do Programador BR.</w:t>
      </w:r>
      <w:r w:rsidR="0047366C" w:rsidRPr="004B0350">
        <w:rPr>
          <w:rFonts w:ascii="Arial" w:eastAsia="Times New Roman" w:hAnsi="Arial" w:cs="Arial"/>
          <w:lang w:eastAsia="pt-BR"/>
        </w:rPr>
        <w:t xml:space="preserve"> </w:t>
      </w:r>
    </w:p>
    <w:p w14:paraId="6A7A00E4" w14:textId="4D818378" w:rsidR="0047366C" w:rsidRPr="004B0350" w:rsidRDefault="0047366C" w:rsidP="0047366C">
      <w:pPr>
        <w:spacing w:after="0"/>
        <w:outlineLvl w:val="2"/>
        <w:rPr>
          <w:rFonts w:ascii="Arial" w:eastAsia="Times New Roman" w:hAnsi="Arial" w:cs="Arial"/>
          <w:lang w:eastAsia="pt-BR"/>
        </w:rPr>
      </w:pPr>
      <w:r w:rsidRPr="004B0350">
        <w:rPr>
          <w:rFonts w:ascii="Arial" w:eastAsia="Times New Roman" w:hAnsi="Arial" w:cs="Arial"/>
          <w:lang w:eastAsia="pt-BR"/>
        </w:rPr>
        <w:t xml:space="preserve">Estou cursando o Curso Fabrica de Aplicativos – </w:t>
      </w:r>
      <w:proofErr w:type="spellStart"/>
      <w:r w:rsidRPr="004B0350">
        <w:rPr>
          <w:rFonts w:ascii="Arial" w:eastAsia="Times New Roman" w:hAnsi="Arial" w:cs="Arial"/>
          <w:lang w:eastAsia="pt-BR"/>
        </w:rPr>
        <w:t>React</w:t>
      </w:r>
      <w:proofErr w:type="spellEnd"/>
      <w:r w:rsidRPr="004B035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4B0350">
        <w:rPr>
          <w:rFonts w:ascii="Arial" w:eastAsia="Times New Roman" w:hAnsi="Arial" w:cs="Arial"/>
          <w:lang w:eastAsia="pt-BR"/>
        </w:rPr>
        <w:t>Native</w:t>
      </w:r>
      <w:proofErr w:type="spellEnd"/>
      <w:r w:rsidRPr="004B0350">
        <w:rPr>
          <w:rFonts w:ascii="Arial" w:eastAsia="Times New Roman" w:hAnsi="Arial" w:cs="Arial"/>
          <w:lang w:eastAsia="pt-BR"/>
        </w:rPr>
        <w:t>.</w:t>
      </w:r>
      <w:r w:rsidR="003C0618" w:rsidRPr="004B0350">
        <w:rPr>
          <w:rFonts w:ascii="Arial" w:eastAsia="Times New Roman" w:hAnsi="Arial" w:cs="Arial"/>
          <w:lang w:eastAsia="pt-BR"/>
        </w:rPr>
        <w:br/>
        <w:t xml:space="preserve">Estou aberto para projetos e treinamentos na área de desenvolvimento de softwares. </w:t>
      </w:r>
    </w:p>
    <w:p w14:paraId="65811A05" w14:textId="0C4850F7" w:rsidR="005E7622" w:rsidRPr="004B0350" w:rsidRDefault="00944BDC" w:rsidP="00FF18BE">
      <w:pPr>
        <w:spacing w:after="0"/>
        <w:rPr>
          <w:rFonts w:ascii="Arial" w:eastAsia="Times New Roman" w:hAnsi="Arial" w:cs="Arial"/>
          <w:lang w:val="en-US" w:eastAsia="pt-BR"/>
        </w:rPr>
      </w:pPr>
      <w:r w:rsidRPr="004B0350">
        <w:rPr>
          <w:rFonts w:ascii="Arial" w:hAnsi="Arial" w:cs="Arial"/>
          <w:lang w:val="en-US"/>
        </w:rPr>
        <w:t>LinkedIn</w:t>
      </w:r>
      <w:r w:rsidR="005E7622" w:rsidRPr="004B0350">
        <w:rPr>
          <w:rFonts w:ascii="Arial" w:eastAsia="Times New Roman" w:hAnsi="Arial" w:cs="Arial"/>
          <w:lang w:val="en-US" w:eastAsia="pt-BR"/>
        </w:rPr>
        <w:t>: https://www.linkedin.com/in/thiago-ferreira-rôvere-783734223/</w:t>
      </w:r>
    </w:p>
    <w:p w14:paraId="24D020F0" w14:textId="036F7E79" w:rsidR="00944BDC" w:rsidRPr="004B0350" w:rsidRDefault="005E7622" w:rsidP="00FF18BE">
      <w:pPr>
        <w:spacing w:after="0"/>
        <w:rPr>
          <w:rStyle w:val="Hyperlink"/>
          <w:rFonts w:ascii="Arial" w:eastAsia="Times New Roman" w:hAnsi="Arial" w:cs="Arial"/>
          <w:lang w:eastAsia="pt-BR"/>
        </w:rPr>
      </w:pPr>
      <w:r w:rsidRPr="004B0350">
        <w:rPr>
          <w:rFonts w:ascii="Arial" w:eastAsia="Times New Roman" w:hAnsi="Arial" w:cs="Arial"/>
          <w:lang w:eastAsia="pt-BR"/>
        </w:rPr>
        <w:t>GitHub: https://github.com/ThiagoFRovere</w:t>
      </w:r>
      <w:r w:rsidR="00944BDC" w:rsidRPr="004B0350">
        <w:rPr>
          <w:rStyle w:val="Hyperlink"/>
          <w:rFonts w:ascii="Arial" w:eastAsia="Times New Roman" w:hAnsi="Arial" w:cs="Arial"/>
          <w:lang w:eastAsia="pt-BR"/>
        </w:rPr>
        <w:t xml:space="preserve"> </w:t>
      </w:r>
    </w:p>
    <w:p w14:paraId="5F8C58F9" w14:textId="6B413651" w:rsidR="005E7622" w:rsidRPr="004B0350" w:rsidRDefault="00A61FDD" w:rsidP="00FF18BE">
      <w:pPr>
        <w:spacing w:after="0"/>
        <w:rPr>
          <w:rFonts w:ascii="Arial" w:eastAsia="Times New Roman" w:hAnsi="Arial" w:cs="Arial"/>
          <w:lang w:eastAsia="pt-BR"/>
        </w:rPr>
      </w:pPr>
      <w:r w:rsidRPr="004B0350">
        <w:rPr>
          <w:rFonts w:ascii="Arial" w:eastAsia="Times New Roman" w:hAnsi="Arial" w:cs="Arial"/>
          <w:lang w:eastAsia="pt-BR"/>
        </w:rPr>
        <w:t>Portifólio: thiagofrovere.github.io</w:t>
      </w:r>
    </w:p>
    <w:p w14:paraId="263E34BB" w14:textId="77777777" w:rsidR="00421BA2" w:rsidRPr="00506C88" w:rsidRDefault="003C0618" w:rsidP="003C0618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506C8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____________________________________________________________________________</w:t>
      </w:r>
      <w:r w:rsidR="00421BA2" w:rsidRPr="00506C88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</w:r>
    </w:p>
    <w:p w14:paraId="3B79AF78" w14:textId="77777777" w:rsidR="00421BA2" w:rsidRDefault="00421BA2">
      <w:pPr>
        <w:rPr>
          <w:rFonts w:ascii="Arial" w:hAnsi="Arial" w:cs="Arial"/>
          <w:b/>
          <w:bCs/>
          <w:sz w:val="24"/>
          <w:szCs w:val="24"/>
        </w:rPr>
      </w:pPr>
      <w:r w:rsidRPr="00506C88">
        <w:rPr>
          <w:rFonts w:ascii="Arial" w:hAnsi="Arial" w:cs="Arial"/>
          <w:b/>
          <w:bCs/>
          <w:sz w:val="24"/>
          <w:szCs w:val="24"/>
        </w:rPr>
        <w:t>Experiências Profissionais</w:t>
      </w:r>
    </w:p>
    <w:p w14:paraId="03610088" w14:textId="0E66BCE1" w:rsidR="00FF18BE" w:rsidRPr="004B0350" w:rsidRDefault="00FF18BE" w:rsidP="00FF18BE">
      <w:pPr>
        <w:pStyle w:val="PargrafodaLista"/>
        <w:numPr>
          <w:ilvl w:val="0"/>
          <w:numId w:val="5"/>
        </w:numPr>
        <w:spacing w:after="120" w:line="240" w:lineRule="auto"/>
        <w:ind w:left="284" w:hanging="284"/>
        <w:rPr>
          <w:rFonts w:ascii="Arial" w:hAnsi="Arial" w:cs="Arial"/>
          <w:color w:val="auto"/>
          <w:sz w:val="22"/>
          <w:szCs w:val="22"/>
        </w:rPr>
      </w:pPr>
      <w:r w:rsidRPr="004B0350">
        <w:rPr>
          <w:rFonts w:ascii="Arial" w:hAnsi="Arial" w:cs="Arial"/>
          <w:color w:val="auto"/>
          <w:sz w:val="22"/>
          <w:szCs w:val="22"/>
        </w:rPr>
        <w:t xml:space="preserve">1997 - 2015 </w:t>
      </w:r>
      <w:r>
        <w:rPr>
          <w:rFonts w:ascii="Arial" w:hAnsi="Arial" w:cs="Arial"/>
          <w:color w:val="auto"/>
          <w:sz w:val="22"/>
          <w:szCs w:val="22"/>
        </w:rPr>
        <w:t>-</w:t>
      </w:r>
      <w:r w:rsidRPr="004B0350">
        <w:rPr>
          <w:rFonts w:ascii="Arial" w:hAnsi="Arial" w:cs="Arial"/>
          <w:color w:val="auto"/>
          <w:sz w:val="22"/>
          <w:szCs w:val="22"/>
        </w:rPr>
        <w:t xml:space="preserve"> Mercado Rovere LTDA.</w:t>
      </w:r>
      <w:r w:rsidRPr="004B0350">
        <w:rPr>
          <w:rFonts w:ascii="Arial" w:hAnsi="Arial" w:cs="Arial"/>
          <w:color w:val="auto"/>
          <w:sz w:val="22"/>
          <w:szCs w:val="22"/>
        </w:rPr>
        <w:br/>
        <w:t xml:space="preserve">Cargo: Gerente.                                                                                                                                               Principais atividades: </w:t>
      </w:r>
    </w:p>
    <w:p w14:paraId="3B5E1D20" w14:textId="77777777" w:rsidR="00FF18BE" w:rsidRPr="004B0350" w:rsidRDefault="00FF18BE" w:rsidP="00FF18BE">
      <w:pPr>
        <w:pStyle w:val="PargrafodaLista"/>
        <w:numPr>
          <w:ilvl w:val="1"/>
          <w:numId w:val="5"/>
        </w:numPr>
        <w:spacing w:after="120" w:line="240" w:lineRule="auto"/>
        <w:rPr>
          <w:rFonts w:ascii="Arial" w:hAnsi="Arial" w:cs="Arial"/>
          <w:b/>
          <w:bCs/>
          <w:color w:val="auto"/>
          <w:sz w:val="22"/>
          <w:szCs w:val="22"/>
        </w:rPr>
      </w:pPr>
      <w:r w:rsidRPr="004B0350">
        <w:rPr>
          <w:rFonts w:ascii="Arial" w:hAnsi="Arial" w:cs="Arial"/>
          <w:color w:val="auto"/>
          <w:sz w:val="22"/>
          <w:szCs w:val="22"/>
        </w:rPr>
        <w:t>Controle do fluxo de entrada e saída de notas do banco de dados. Responsável pela implantação do sistema de informatização. Manutenção dos equipamentos e rede da empresa</w:t>
      </w:r>
      <w:r w:rsidRPr="004B0350">
        <w:rPr>
          <w:rFonts w:ascii="Arial" w:hAnsi="Arial" w:cs="Arial"/>
          <w:b/>
          <w:bCs/>
          <w:color w:val="auto"/>
          <w:sz w:val="22"/>
          <w:szCs w:val="22"/>
        </w:rPr>
        <w:t>.</w:t>
      </w:r>
    </w:p>
    <w:p w14:paraId="0B58432D" w14:textId="77777777" w:rsidR="00FF18BE" w:rsidRDefault="00FF18BE" w:rsidP="00FF18BE">
      <w:pPr>
        <w:pStyle w:val="PargrafodaLista"/>
        <w:spacing w:after="120" w:line="240" w:lineRule="auto"/>
        <w:ind w:left="284"/>
        <w:rPr>
          <w:rFonts w:ascii="Arial" w:hAnsi="Arial" w:cs="Arial"/>
          <w:color w:val="auto"/>
          <w:sz w:val="22"/>
          <w:szCs w:val="22"/>
        </w:rPr>
      </w:pPr>
    </w:p>
    <w:p w14:paraId="1CA43167" w14:textId="4C0436BC" w:rsidR="00FF18BE" w:rsidRPr="004B0350" w:rsidRDefault="00FF18BE" w:rsidP="00FF18BE">
      <w:pPr>
        <w:pStyle w:val="PargrafodaLista"/>
        <w:numPr>
          <w:ilvl w:val="0"/>
          <w:numId w:val="5"/>
        </w:numPr>
        <w:spacing w:after="120" w:line="240" w:lineRule="auto"/>
        <w:ind w:left="284" w:hanging="284"/>
        <w:rPr>
          <w:rFonts w:ascii="Arial" w:hAnsi="Arial" w:cs="Arial"/>
          <w:color w:val="auto"/>
          <w:sz w:val="22"/>
          <w:szCs w:val="22"/>
        </w:rPr>
      </w:pPr>
      <w:r w:rsidRPr="004B0350">
        <w:rPr>
          <w:rFonts w:ascii="Arial" w:hAnsi="Arial" w:cs="Arial"/>
          <w:color w:val="auto"/>
          <w:sz w:val="22"/>
          <w:szCs w:val="22"/>
        </w:rPr>
        <w:t xml:space="preserve">2015 </w:t>
      </w:r>
      <w:r>
        <w:rPr>
          <w:rFonts w:ascii="Arial" w:hAnsi="Arial" w:cs="Arial"/>
          <w:color w:val="auto"/>
          <w:sz w:val="22"/>
          <w:szCs w:val="22"/>
        </w:rPr>
        <w:t>-</w:t>
      </w:r>
      <w:r w:rsidRPr="004B0350">
        <w:rPr>
          <w:rFonts w:ascii="Arial" w:hAnsi="Arial" w:cs="Arial"/>
          <w:color w:val="auto"/>
          <w:sz w:val="22"/>
          <w:szCs w:val="22"/>
        </w:rPr>
        <w:t xml:space="preserve"> </w:t>
      </w:r>
      <w:r>
        <w:rPr>
          <w:rFonts w:ascii="Arial" w:hAnsi="Arial" w:cs="Arial"/>
          <w:color w:val="auto"/>
          <w:sz w:val="22"/>
          <w:szCs w:val="22"/>
        </w:rPr>
        <w:t xml:space="preserve">2024 - </w:t>
      </w:r>
      <w:r w:rsidRPr="004B0350">
        <w:rPr>
          <w:rFonts w:ascii="Arial" w:hAnsi="Arial" w:cs="Arial"/>
          <w:color w:val="auto"/>
          <w:sz w:val="22"/>
          <w:szCs w:val="22"/>
        </w:rPr>
        <w:t>Família Rovere LTDA ME.</w:t>
      </w:r>
      <w:r w:rsidRPr="004B0350">
        <w:rPr>
          <w:rFonts w:ascii="Arial" w:hAnsi="Arial" w:cs="Arial"/>
          <w:color w:val="auto"/>
          <w:sz w:val="22"/>
          <w:szCs w:val="22"/>
        </w:rPr>
        <w:br/>
        <w:t xml:space="preserve">Cargo: Sócio.         </w:t>
      </w:r>
    </w:p>
    <w:p w14:paraId="6207EFF8" w14:textId="77777777" w:rsidR="00FF18BE" w:rsidRPr="004B0350" w:rsidRDefault="00FF18BE" w:rsidP="00FF18BE">
      <w:pPr>
        <w:pStyle w:val="PargrafodaLista"/>
        <w:spacing w:after="120" w:line="240" w:lineRule="auto"/>
        <w:ind w:left="284"/>
        <w:rPr>
          <w:rFonts w:ascii="Arial" w:hAnsi="Arial" w:cs="Arial"/>
          <w:color w:val="auto"/>
          <w:sz w:val="22"/>
          <w:szCs w:val="22"/>
        </w:rPr>
      </w:pPr>
      <w:r w:rsidRPr="004B0350">
        <w:rPr>
          <w:rFonts w:ascii="Arial" w:hAnsi="Arial" w:cs="Arial"/>
          <w:color w:val="auto"/>
          <w:sz w:val="22"/>
          <w:szCs w:val="22"/>
        </w:rPr>
        <w:t xml:space="preserve">Principais atividades: </w:t>
      </w:r>
    </w:p>
    <w:p w14:paraId="238012E1" w14:textId="2F294E43" w:rsidR="00FF18BE" w:rsidRDefault="00FF18BE" w:rsidP="00FF18BE">
      <w:pPr>
        <w:pStyle w:val="PargrafodaLista"/>
        <w:numPr>
          <w:ilvl w:val="1"/>
          <w:numId w:val="5"/>
        </w:numPr>
        <w:spacing w:after="120" w:line="240" w:lineRule="auto"/>
        <w:rPr>
          <w:rFonts w:ascii="Arial" w:hAnsi="Arial" w:cs="Arial"/>
          <w:b/>
          <w:bCs/>
          <w:color w:val="auto"/>
          <w:sz w:val="22"/>
          <w:szCs w:val="22"/>
        </w:rPr>
      </w:pPr>
      <w:r w:rsidRPr="004B0350">
        <w:rPr>
          <w:rFonts w:ascii="Arial" w:hAnsi="Arial" w:cs="Arial"/>
          <w:color w:val="auto"/>
          <w:sz w:val="22"/>
          <w:szCs w:val="22"/>
        </w:rPr>
        <w:t>Controle do fluxo de entrada e saída de notas do banco de dados. Responsável pela implantação do sistema de informatização. Manutenção dos equipamentos e rede da empresa</w:t>
      </w:r>
      <w:r w:rsidRPr="004B0350">
        <w:rPr>
          <w:rFonts w:ascii="Arial" w:hAnsi="Arial" w:cs="Arial"/>
          <w:b/>
          <w:bCs/>
          <w:color w:val="auto"/>
          <w:sz w:val="22"/>
          <w:szCs w:val="22"/>
        </w:rPr>
        <w:t>.</w:t>
      </w:r>
    </w:p>
    <w:p w14:paraId="0E18E137" w14:textId="77777777" w:rsidR="00FF18BE" w:rsidRPr="00FF18BE" w:rsidRDefault="00FF18BE" w:rsidP="00FF18BE">
      <w:pPr>
        <w:pStyle w:val="PargrafodaLista"/>
        <w:spacing w:after="120" w:line="240" w:lineRule="auto"/>
        <w:ind w:left="1440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2BC0C698" w14:textId="279906E7" w:rsidR="00506C88" w:rsidRPr="004B0350" w:rsidRDefault="00506C88" w:rsidP="00506C88">
      <w:pPr>
        <w:pStyle w:val="PargrafodaLista"/>
        <w:numPr>
          <w:ilvl w:val="0"/>
          <w:numId w:val="5"/>
        </w:numPr>
        <w:spacing w:after="120" w:line="240" w:lineRule="auto"/>
        <w:ind w:left="284" w:hanging="284"/>
        <w:rPr>
          <w:rFonts w:ascii="Arial" w:hAnsi="Arial" w:cs="Arial"/>
          <w:color w:val="auto"/>
          <w:sz w:val="22"/>
          <w:szCs w:val="22"/>
        </w:rPr>
      </w:pPr>
      <w:r w:rsidRPr="004B0350">
        <w:rPr>
          <w:rFonts w:ascii="Arial" w:hAnsi="Arial" w:cs="Arial"/>
          <w:color w:val="auto"/>
          <w:sz w:val="22"/>
          <w:szCs w:val="22"/>
        </w:rPr>
        <w:t xml:space="preserve">2024 </w:t>
      </w:r>
      <w:r w:rsidR="00FF18BE">
        <w:rPr>
          <w:rFonts w:ascii="Arial" w:hAnsi="Arial" w:cs="Arial"/>
          <w:color w:val="auto"/>
          <w:sz w:val="22"/>
          <w:szCs w:val="22"/>
        </w:rPr>
        <w:t>-</w:t>
      </w:r>
      <w:r w:rsidRPr="004B0350">
        <w:rPr>
          <w:rFonts w:ascii="Arial" w:hAnsi="Arial" w:cs="Arial"/>
          <w:color w:val="auto"/>
          <w:sz w:val="22"/>
          <w:szCs w:val="22"/>
        </w:rPr>
        <w:t xml:space="preserve"> Secretaria de Saúde do Estado de Santa Catarina.</w:t>
      </w:r>
      <w:r w:rsidRPr="004B0350">
        <w:rPr>
          <w:rFonts w:ascii="Arial" w:hAnsi="Arial" w:cs="Arial"/>
          <w:color w:val="auto"/>
          <w:sz w:val="22"/>
          <w:szCs w:val="22"/>
        </w:rPr>
        <w:br/>
        <w:t xml:space="preserve">Cargo: Técnico de Informática.                                                                                                                                               Principais atividades: </w:t>
      </w:r>
    </w:p>
    <w:p w14:paraId="10125E85" w14:textId="206DDAC1" w:rsidR="00506C88" w:rsidRDefault="00506C88" w:rsidP="00506C88">
      <w:pPr>
        <w:pStyle w:val="PargrafodaLista"/>
        <w:numPr>
          <w:ilvl w:val="1"/>
          <w:numId w:val="5"/>
        </w:numPr>
        <w:spacing w:after="120" w:line="240" w:lineRule="auto"/>
        <w:rPr>
          <w:rFonts w:ascii="Arial" w:hAnsi="Arial" w:cs="Arial"/>
          <w:color w:val="000000" w:themeColor="text1"/>
          <w:sz w:val="22"/>
          <w:szCs w:val="22"/>
        </w:rPr>
      </w:pPr>
      <w:r w:rsidRPr="004B0350">
        <w:rPr>
          <w:rFonts w:ascii="Arial" w:hAnsi="Arial" w:cs="Arial"/>
          <w:color w:val="000000" w:themeColor="text1"/>
          <w:sz w:val="22"/>
          <w:szCs w:val="22"/>
        </w:rPr>
        <w:t>Organizar documentos e informações; orientar usuários e os auxiliarem na recuperação de dados e informações; disponibilizar fonte de dados para usuários; providenciar aquisição de material e incorporar material ao acervo; arquivar documentos, classificando-os segundo critérios apropriados para armazená-los e conservá-los; prestar serviço de comutação, alimentar base de dados e elaborar estatísticas; executar tarefas relacionadas com a elaboração e manutenção de arquivos, podendo ainda, operar equipamentos reprográficos, recuperar e preservar as informações por meio digital, magnético ou papel.</w:t>
      </w:r>
    </w:p>
    <w:p w14:paraId="0EC03685" w14:textId="77777777" w:rsidR="00FF18BE" w:rsidRDefault="00FF18BE" w:rsidP="00FF18BE">
      <w:pPr>
        <w:spacing w:after="120" w:line="240" w:lineRule="auto"/>
        <w:rPr>
          <w:rFonts w:ascii="Arial" w:hAnsi="Arial" w:cs="Arial"/>
          <w:color w:val="000000" w:themeColor="text1"/>
        </w:rPr>
      </w:pPr>
    </w:p>
    <w:p w14:paraId="1A39F8F5" w14:textId="77777777" w:rsidR="00FF18BE" w:rsidRDefault="00FF18BE" w:rsidP="00FF18BE">
      <w:pPr>
        <w:spacing w:after="120" w:line="240" w:lineRule="auto"/>
        <w:rPr>
          <w:rFonts w:ascii="Arial" w:hAnsi="Arial" w:cs="Arial"/>
          <w:color w:val="000000" w:themeColor="text1"/>
        </w:rPr>
      </w:pPr>
    </w:p>
    <w:p w14:paraId="3F53245F" w14:textId="77777777" w:rsidR="00FF18BE" w:rsidRDefault="00FF18BE" w:rsidP="00FF18BE">
      <w:pPr>
        <w:spacing w:after="120" w:line="240" w:lineRule="auto"/>
        <w:rPr>
          <w:rFonts w:ascii="Arial" w:hAnsi="Arial" w:cs="Arial"/>
          <w:color w:val="000000" w:themeColor="text1"/>
        </w:rPr>
      </w:pPr>
    </w:p>
    <w:p w14:paraId="6D7E2278" w14:textId="77777777" w:rsidR="00FF18BE" w:rsidRDefault="00FF18BE" w:rsidP="00FF18BE">
      <w:pPr>
        <w:spacing w:after="120" w:line="240" w:lineRule="auto"/>
        <w:rPr>
          <w:rFonts w:ascii="Arial" w:hAnsi="Arial" w:cs="Arial"/>
          <w:color w:val="000000" w:themeColor="text1"/>
        </w:rPr>
      </w:pPr>
    </w:p>
    <w:p w14:paraId="03FF42CA" w14:textId="77777777" w:rsidR="00FF18BE" w:rsidRPr="00FF18BE" w:rsidRDefault="00FF18BE" w:rsidP="00FF18BE">
      <w:pPr>
        <w:spacing w:after="120" w:line="240" w:lineRule="auto"/>
        <w:rPr>
          <w:rFonts w:ascii="Arial" w:hAnsi="Arial" w:cs="Arial"/>
          <w:color w:val="000000" w:themeColor="text1"/>
        </w:rPr>
      </w:pPr>
    </w:p>
    <w:p w14:paraId="3A7E9BFD" w14:textId="762CCCA1" w:rsidR="003C0618" w:rsidRPr="00506C88" w:rsidRDefault="003C0618" w:rsidP="00A61FDD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506C88">
        <w:rPr>
          <w:rFonts w:ascii="Arial" w:hAnsi="Arial" w:cs="Arial"/>
          <w:color w:val="000000"/>
          <w:sz w:val="24"/>
          <w:szCs w:val="24"/>
          <w:lang w:eastAsia="pt-BR"/>
        </w:rPr>
        <w:lastRenderedPageBreak/>
        <w:t>____________________________________________________________________________</w:t>
      </w:r>
    </w:p>
    <w:p w14:paraId="26331154" w14:textId="2AD7BE7D" w:rsidR="003C0618" w:rsidRPr="000910AB" w:rsidRDefault="00421BA2" w:rsidP="00944BD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910A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Formação Acadêmica</w:t>
      </w:r>
    </w:p>
    <w:p w14:paraId="00305938" w14:textId="77777777" w:rsidR="00506C88" w:rsidRPr="004B0350" w:rsidRDefault="00506C88" w:rsidP="00506C88">
      <w:pPr>
        <w:pStyle w:val="SemEspaamento"/>
        <w:numPr>
          <w:ilvl w:val="0"/>
          <w:numId w:val="2"/>
        </w:numPr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Curso: Técnico de Montagem e Manutenção de Equipamentos de Informática.</w:t>
      </w:r>
    </w:p>
    <w:p w14:paraId="59DB579D" w14:textId="77777777" w:rsidR="00506C88" w:rsidRPr="004B0350" w:rsidRDefault="00506C88" w:rsidP="00506C88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Instituição: Senac.</w:t>
      </w:r>
    </w:p>
    <w:p w14:paraId="4EBD0A90" w14:textId="77777777" w:rsidR="00506C88" w:rsidRPr="004B0350" w:rsidRDefault="00506C88" w:rsidP="00506C88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Carga Horaria: 1160hrs.</w:t>
      </w:r>
    </w:p>
    <w:p w14:paraId="454B0716" w14:textId="77777777" w:rsidR="00506C88" w:rsidRPr="004B0350" w:rsidRDefault="00506C88" w:rsidP="00506C88">
      <w:pPr>
        <w:pStyle w:val="SemEspaamento"/>
        <w:ind w:left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Nível do curso: 2º Grau / Técnico.</w:t>
      </w:r>
    </w:p>
    <w:p w14:paraId="1CCD0472" w14:textId="6149BD48" w:rsidR="00506C88" w:rsidRPr="004B0350" w:rsidRDefault="00506C88" w:rsidP="00506C88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 xml:space="preserve">Ano de Início: 2002 </w:t>
      </w:r>
      <w:r w:rsidR="00FB24C5" w:rsidRPr="004B0350">
        <w:rPr>
          <w:rFonts w:ascii="Arial" w:hAnsi="Arial" w:cs="Arial"/>
          <w:lang w:eastAsia="pt-BR"/>
        </w:rPr>
        <w:t xml:space="preserve">- </w:t>
      </w:r>
      <w:r w:rsidRPr="004B0350">
        <w:rPr>
          <w:rFonts w:ascii="Arial" w:hAnsi="Arial" w:cs="Arial"/>
          <w:lang w:eastAsia="pt-BR"/>
        </w:rPr>
        <w:t>Ano de Conclusão: 2004.</w:t>
      </w:r>
    </w:p>
    <w:p w14:paraId="5A19F4B2" w14:textId="77777777" w:rsidR="00FB24C5" w:rsidRPr="000910AB" w:rsidRDefault="00FB24C5" w:rsidP="00506C88">
      <w:pPr>
        <w:pStyle w:val="SemEspaamento"/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102C83E2" w14:textId="1BC60720" w:rsidR="0047366C" w:rsidRPr="004B0350" w:rsidRDefault="0047366C" w:rsidP="0047366C">
      <w:pPr>
        <w:pStyle w:val="SemEspaamento"/>
        <w:numPr>
          <w:ilvl w:val="0"/>
          <w:numId w:val="2"/>
        </w:numPr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 xml:space="preserve">Cursando: </w:t>
      </w:r>
      <w:r w:rsidR="00FB24C5" w:rsidRPr="004B0350">
        <w:rPr>
          <w:rFonts w:ascii="Arial" w:hAnsi="Arial" w:cs="Arial"/>
          <w:lang w:eastAsia="pt-BR"/>
        </w:rPr>
        <w:t>Fábrica</w:t>
      </w:r>
      <w:r w:rsidRPr="004B0350">
        <w:rPr>
          <w:rFonts w:ascii="Arial" w:hAnsi="Arial" w:cs="Arial"/>
          <w:lang w:eastAsia="pt-BR"/>
        </w:rPr>
        <w:t xml:space="preserve"> de Aplicativos – React Native.</w:t>
      </w:r>
    </w:p>
    <w:p w14:paraId="16CC29B4" w14:textId="77777777" w:rsidR="0047366C" w:rsidRPr="004B0350" w:rsidRDefault="0047366C" w:rsidP="0047366C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 xml:space="preserve">Instituição: Curso </w:t>
      </w:r>
      <w:r w:rsidR="005A1F4A" w:rsidRPr="004B0350">
        <w:rPr>
          <w:rFonts w:ascii="Arial" w:hAnsi="Arial" w:cs="Arial"/>
          <w:lang w:eastAsia="pt-BR"/>
        </w:rPr>
        <w:t>Sujeito Programador.</w:t>
      </w:r>
    </w:p>
    <w:p w14:paraId="7C5422BA" w14:textId="77777777" w:rsidR="00FF18BE" w:rsidRDefault="0047366C" w:rsidP="00506C88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Ano de Início: 202</w:t>
      </w:r>
      <w:r w:rsidR="005A1F4A" w:rsidRPr="004B0350">
        <w:rPr>
          <w:rFonts w:ascii="Arial" w:hAnsi="Arial" w:cs="Arial"/>
          <w:lang w:eastAsia="pt-BR"/>
        </w:rPr>
        <w:t>2</w:t>
      </w:r>
      <w:r w:rsidR="00FF18BE">
        <w:rPr>
          <w:rFonts w:ascii="Arial" w:hAnsi="Arial" w:cs="Arial"/>
          <w:lang w:eastAsia="pt-BR"/>
        </w:rPr>
        <w:t xml:space="preserve"> </w:t>
      </w:r>
    </w:p>
    <w:p w14:paraId="4F5AA261" w14:textId="42C5417E" w:rsidR="00FB24C5" w:rsidRPr="004B0350" w:rsidRDefault="00FF18BE" w:rsidP="00506C88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Ano de Conclusão: 20</w:t>
      </w:r>
      <w:r>
        <w:rPr>
          <w:rFonts w:ascii="Arial" w:hAnsi="Arial" w:cs="Arial"/>
          <w:lang w:eastAsia="pt-BR"/>
        </w:rPr>
        <w:t>23</w:t>
      </w:r>
      <w:r w:rsidR="00506C88" w:rsidRPr="004B0350">
        <w:rPr>
          <w:rFonts w:ascii="Arial" w:hAnsi="Arial" w:cs="Arial"/>
          <w:lang w:eastAsia="pt-BR"/>
        </w:rPr>
        <w:t xml:space="preserve">     </w:t>
      </w:r>
    </w:p>
    <w:p w14:paraId="5B525988" w14:textId="64EF674B" w:rsidR="0047366C" w:rsidRPr="004B0350" w:rsidRDefault="00506C88" w:rsidP="00506C88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Carga Horaria: 95hrs.</w:t>
      </w:r>
    </w:p>
    <w:p w14:paraId="4AB91EF7" w14:textId="77777777" w:rsidR="00FB24C5" w:rsidRPr="004B0350" w:rsidRDefault="00FB24C5" w:rsidP="00506C88">
      <w:pPr>
        <w:pStyle w:val="SemEspaamento"/>
        <w:ind w:firstLine="708"/>
        <w:rPr>
          <w:rFonts w:ascii="Arial" w:hAnsi="Arial" w:cs="Arial"/>
          <w:lang w:eastAsia="pt-BR"/>
        </w:rPr>
      </w:pPr>
    </w:p>
    <w:p w14:paraId="01419A11" w14:textId="77777777" w:rsidR="003C0618" w:rsidRPr="004B0350" w:rsidRDefault="003C0618" w:rsidP="003C0618">
      <w:pPr>
        <w:pStyle w:val="SemEspaamento"/>
        <w:numPr>
          <w:ilvl w:val="0"/>
          <w:numId w:val="2"/>
        </w:numPr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Cursando: Desenvolvimento Web Full Stack</w:t>
      </w:r>
    </w:p>
    <w:p w14:paraId="4CC0219E" w14:textId="77777777" w:rsidR="003C0618" w:rsidRPr="004B0350" w:rsidRDefault="003C0618" w:rsidP="003C0618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Instituição: Curso Online Programador BR</w:t>
      </w:r>
    </w:p>
    <w:p w14:paraId="4F9D2522" w14:textId="77777777" w:rsidR="00FF18BE" w:rsidRDefault="003C0618" w:rsidP="003C0618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Ano de Início: 2021</w:t>
      </w:r>
    </w:p>
    <w:p w14:paraId="1AE53507" w14:textId="30E1A8A9" w:rsidR="00FB24C5" w:rsidRPr="004B0350" w:rsidRDefault="00FF18BE" w:rsidP="003C0618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Ano de Conclusão: 20</w:t>
      </w:r>
      <w:r>
        <w:rPr>
          <w:rFonts w:ascii="Arial" w:hAnsi="Arial" w:cs="Arial"/>
          <w:lang w:eastAsia="pt-BR"/>
        </w:rPr>
        <w:t>21</w:t>
      </w:r>
      <w:r w:rsidR="00506C88" w:rsidRPr="004B0350">
        <w:rPr>
          <w:rFonts w:ascii="Arial" w:hAnsi="Arial" w:cs="Arial"/>
          <w:lang w:eastAsia="pt-BR"/>
        </w:rPr>
        <w:t xml:space="preserve">    </w:t>
      </w:r>
    </w:p>
    <w:p w14:paraId="1D205ADC" w14:textId="63143FEC" w:rsidR="003C0618" w:rsidRPr="004B0350" w:rsidRDefault="00506C88" w:rsidP="003C0618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 xml:space="preserve">Carga Horaria: 50hrs.   </w:t>
      </w:r>
    </w:p>
    <w:p w14:paraId="7D4A6CAF" w14:textId="77777777" w:rsidR="0032789B" w:rsidRPr="004B0350" w:rsidRDefault="0032789B" w:rsidP="003C0618">
      <w:pPr>
        <w:pStyle w:val="SemEspaamento"/>
        <w:rPr>
          <w:rFonts w:ascii="Arial" w:hAnsi="Arial" w:cs="Arial"/>
          <w:lang w:eastAsia="pt-BR"/>
        </w:rPr>
      </w:pPr>
    </w:p>
    <w:p w14:paraId="2B386059" w14:textId="77777777" w:rsidR="0032789B" w:rsidRPr="004B0350" w:rsidRDefault="0032789B" w:rsidP="0032789B">
      <w:pPr>
        <w:pStyle w:val="SemEspaamento"/>
        <w:numPr>
          <w:ilvl w:val="0"/>
          <w:numId w:val="2"/>
        </w:numPr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Curso: Academia Java</w:t>
      </w:r>
      <w:r w:rsidR="005A1F4A" w:rsidRPr="004B0350">
        <w:rPr>
          <w:rFonts w:ascii="Arial" w:hAnsi="Arial" w:cs="Arial"/>
          <w:lang w:eastAsia="pt-BR"/>
        </w:rPr>
        <w:t>.</w:t>
      </w:r>
    </w:p>
    <w:p w14:paraId="2CD50A07" w14:textId="77777777" w:rsidR="0032789B" w:rsidRPr="004B0350" w:rsidRDefault="0032789B" w:rsidP="0032789B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Instituição: GlobalCode</w:t>
      </w:r>
      <w:r w:rsidR="005A1F4A" w:rsidRPr="004B0350">
        <w:rPr>
          <w:rFonts w:ascii="Arial" w:hAnsi="Arial" w:cs="Arial"/>
          <w:lang w:eastAsia="pt-BR"/>
        </w:rPr>
        <w:t>.</w:t>
      </w:r>
    </w:p>
    <w:p w14:paraId="5E639A8E" w14:textId="77777777" w:rsidR="00FF18BE" w:rsidRDefault="0032789B" w:rsidP="0032789B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Ano de Início: 2012</w:t>
      </w:r>
      <w:r w:rsidR="005E7622" w:rsidRPr="004B0350">
        <w:rPr>
          <w:rFonts w:ascii="Arial" w:hAnsi="Arial" w:cs="Arial"/>
          <w:lang w:eastAsia="pt-BR"/>
        </w:rPr>
        <w:t xml:space="preserve"> </w:t>
      </w:r>
    </w:p>
    <w:p w14:paraId="7054D062" w14:textId="2E2D11A1" w:rsidR="0032789B" w:rsidRDefault="0032789B" w:rsidP="0032789B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Ano de Conclusão: 2012</w:t>
      </w:r>
      <w:r w:rsidR="005A1F4A" w:rsidRPr="004B0350">
        <w:rPr>
          <w:rFonts w:ascii="Arial" w:hAnsi="Arial" w:cs="Arial"/>
          <w:lang w:eastAsia="pt-BR"/>
        </w:rPr>
        <w:t>.</w:t>
      </w:r>
    </w:p>
    <w:p w14:paraId="4EDAB729" w14:textId="77777777" w:rsidR="00FF18BE" w:rsidRPr="004B0350" w:rsidRDefault="00FF18BE" w:rsidP="00FF18BE">
      <w:pPr>
        <w:pStyle w:val="SemEspaamento"/>
        <w:ind w:firstLine="708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Carga Horaria: 80hrs.</w:t>
      </w:r>
    </w:p>
    <w:p w14:paraId="32FDD4D5" w14:textId="77777777" w:rsidR="00FF18BE" w:rsidRPr="004B0350" w:rsidRDefault="00FF18BE" w:rsidP="0032789B">
      <w:pPr>
        <w:pStyle w:val="SemEspaamento"/>
        <w:ind w:firstLine="708"/>
        <w:rPr>
          <w:rFonts w:ascii="Arial" w:hAnsi="Arial" w:cs="Arial"/>
          <w:lang w:eastAsia="pt-BR"/>
        </w:rPr>
      </w:pPr>
    </w:p>
    <w:p w14:paraId="00CB3BD6" w14:textId="77777777" w:rsidR="0032789B" w:rsidRPr="00506C88" w:rsidRDefault="0032789B" w:rsidP="0032789B">
      <w:pPr>
        <w:pStyle w:val="SemEspaamento"/>
        <w:ind w:firstLine="708"/>
        <w:rPr>
          <w:sz w:val="24"/>
          <w:szCs w:val="24"/>
          <w:lang w:eastAsia="pt-BR"/>
        </w:rPr>
      </w:pPr>
    </w:p>
    <w:p w14:paraId="386FAD0F" w14:textId="77777777" w:rsidR="005E7622" w:rsidRPr="000910AB" w:rsidRDefault="005E7622" w:rsidP="005E762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0910A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____________________________________________________________________________</w:t>
      </w:r>
    </w:p>
    <w:p w14:paraId="2F4EF9EF" w14:textId="77777777" w:rsidR="00421BA2" w:rsidRPr="000910AB" w:rsidRDefault="00421BA2" w:rsidP="00421BA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910A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Idiomas</w:t>
      </w:r>
    </w:p>
    <w:p w14:paraId="03D7055E" w14:textId="77777777" w:rsidR="00421BA2" w:rsidRPr="004B0350" w:rsidRDefault="00421BA2" w:rsidP="005E7622">
      <w:pPr>
        <w:pStyle w:val="SemEspaamento"/>
        <w:rPr>
          <w:rFonts w:ascii="Arial" w:hAnsi="Arial" w:cs="Arial"/>
          <w:lang w:eastAsia="pt-BR"/>
        </w:rPr>
      </w:pPr>
      <w:r w:rsidRPr="004B0350">
        <w:rPr>
          <w:rFonts w:ascii="Arial" w:hAnsi="Arial" w:cs="Arial"/>
          <w:lang w:eastAsia="pt-BR"/>
        </w:rPr>
        <w:t>Idioma: Inglês</w:t>
      </w:r>
      <w:r w:rsidR="005E7622" w:rsidRPr="004B0350">
        <w:rPr>
          <w:rFonts w:ascii="Arial" w:hAnsi="Arial" w:cs="Arial"/>
          <w:lang w:eastAsia="pt-BR"/>
        </w:rPr>
        <w:t xml:space="preserve"> </w:t>
      </w:r>
      <w:r w:rsidR="005A1F4A" w:rsidRPr="004B0350">
        <w:rPr>
          <w:rFonts w:ascii="Arial" w:hAnsi="Arial" w:cs="Arial"/>
          <w:lang w:eastAsia="pt-BR"/>
        </w:rPr>
        <w:t>básico - intermediário</w:t>
      </w:r>
      <w:r w:rsidR="005E7622" w:rsidRPr="004B0350">
        <w:rPr>
          <w:rFonts w:ascii="Arial" w:hAnsi="Arial" w:cs="Arial"/>
          <w:lang w:eastAsia="pt-BR"/>
        </w:rPr>
        <w:t>.</w:t>
      </w:r>
      <w:r w:rsidR="005A1F4A" w:rsidRPr="004B0350">
        <w:rPr>
          <w:rFonts w:ascii="Arial" w:hAnsi="Arial" w:cs="Arial"/>
          <w:lang w:eastAsia="pt-BR"/>
        </w:rPr>
        <w:t xml:space="preserve"> </w:t>
      </w:r>
    </w:p>
    <w:sectPr w:rsidR="00421BA2" w:rsidRPr="004B0350" w:rsidSect="00753834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686F84"/>
    <w:multiLevelType w:val="hybridMultilevel"/>
    <w:tmpl w:val="4B8EE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435E7"/>
    <w:multiLevelType w:val="hybridMultilevel"/>
    <w:tmpl w:val="300C892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DB223EE"/>
    <w:multiLevelType w:val="multilevel"/>
    <w:tmpl w:val="184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5282E"/>
    <w:multiLevelType w:val="multilevel"/>
    <w:tmpl w:val="5D38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96346"/>
    <w:multiLevelType w:val="multilevel"/>
    <w:tmpl w:val="5F4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30227"/>
    <w:multiLevelType w:val="hybridMultilevel"/>
    <w:tmpl w:val="8DD46F0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474732">
    <w:abstractNumId w:val="2"/>
  </w:num>
  <w:num w:numId="2" w16cid:durableId="720830868">
    <w:abstractNumId w:val="0"/>
  </w:num>
  <w:num w:numId="3" w16cid:durableId="1846358318">
    <w:abstractNumId w:val="3"/>
  </w:num>
  <w:num w:numId="4" w16cid:durableId="2128308149">
    <w:abstractNumId w:val="4"/>
  </w:num>
  <w:num w:numId="5" w16cid:durableId="1600141858">
    <w:abstractNumId w:val="5"/>
  </w:num>
  <w:num w:numId="6" w16cid:durableId="195972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DD"/>
    <w:rsid w:val="000910AB"/>
    <w:rsid w:val="000E3DDA"/>
    <w:rsid w:val="002F5230"/>
    <w:rsid w:val="003166FA"/>
    <w:rsid w:val="0032789B"/>
    <w:rsid w:val="003C0618"/>
    <w:rsid w:val="003F15BC"/>
    <w:rsid w:val="00421BA2"/>
    <w:rsid w:val="0047366C"/>
    <w:rsid w:val="004B0350"/>
    <w:rsid w:val="00506C88"/>
    <w:rsid w:val="005A1F4A"/>
    <w:rsid w:val="005E7622"/>
    <w:rsid w:val="006B0D01"/>
    <w:rsid w:val="00753834"/>
    <w:rsid w:val="007D7658"/>
    <w:rsid w:val="00944BDC"/>
    <w:rsid w:val="0095165F"/>
    <w:rsid w:val="00A016D8"/>
    <w:rsid w:val="00A61FDD"/>
    <w:rsid w:val="00B24737"/>
    <w:rsid w:val="00B25BC3"/>
    <w:rsid w:val="00BF1988"/>
    <w:rsid w:val="00C34CBE"/>
    <w:rsid w:val="00CB1FD3"/>
    <w:rsid w:val="00FA74F2"/>
    <w:rsid w:val="00FB24C5"/>
    <w:rsid w:val="00FF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D413"/>
  <w15:docId w15:val="{D04DF580-A60C-ED4E-AE67-EB4B3CDA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B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421BA2"/>
    <w:pPr>
      <w:spacing w:after="0" w:line="240" w:lineRule="auto"/>
    </w:pPr>
  </w:style>
  <w:style w:type="paragraph" w:styleId="PargrafodaLista">
    <w:name w:val="List Paragraph"/>
    <w:basedOn w:val="Normal"/>
    <w:uiPriority w:val="39"/>
    <w:unhideWhenUsed/>
    <w:qFormat/>
    <w:rsid w:val="00421BA2"/>
    <w:pPr>
      <w:ind w:left="720"/>
    </w:pPr>
    <w:rPr>
      <w:rFonts w:ascii="Century Schoolbook" w:eastAsia="Times New Roman" w:hAnsi="Century Schoolbook" w:cs="Times New Roman"/>
      <w:color w:val="414751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5E762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762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44B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3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8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95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2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88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0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4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59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7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2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4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3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8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12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iagofrovere/Downloads/Thiago%20Ferreira%20Rovere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02AB6C-A005-F94F-B2C1-E87B03EA9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Thiago Ferreira Rovere.dotx</Template>
  <TotalTime>33</TotalTime>
  <Pages>2</Pages>
  <Words>502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 Ferreira Rovere</dc:creator>
  <cp:lastModifiedBy>Thiago Ferreira Rovere</cp:lastModifiedBy>
  <cp:revision>5</cp:revision>
  <cp:lastPrinted>2024-08-21T15:49:00Z</cp:lastPrinted>
  <dcterms:created xsi:type="dcterms:W3CDTF">2024-08-21T15:30:00Z</dcterms:created>
  <dcterms:modified xsi:type="dcterms:W3CDTF">2024-08-27T12:49:00Z</dcterms:modified>
</cp:coreProperties>
</file>